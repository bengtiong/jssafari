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Flow Diagram</w:t>
      </w:r>
      <w:r>
        <w:br/>
      </w:r>
      <w:r>
        <w:rPr/>
        <w:t xml:space="preserve">Checkpoint</w:t>
      </w:r>
      <w:r>
        <w:br/>
      </w:r>
      <w:r>
        <w:rPr/>
        <w:t xml:space="preserve">Screens</w:t>
      </w:r>
      <w:r>
        <w:br/>
      </w:r>
      <w:r>
        <w:tab/>
      </w:r>
      <w:r>
        <w:rPr/>
        <w:t xml:space="preserve">PAGE 1.0 Login</w:t>
      </w:r>
      <w:r>
        <w:br/>
      </w:r>
      <w:r>
        <w:tab/>
      </w:r>
      <w:r>
        <w:rPr/>
        <w:t xml:space="preserve">PAGE 2.0 Dashboard</w:t>
      </w:r>
      <w:r>
        <w:br/>
      </w:r>
      <w:r>
        <w:tab/>
      </w:r>
      <w:r>
        <w:rPr/>
        <w:t xml:space="preserve">PAGE 3.0 About</w:t>
      </w:r>
      <w:r>
        <w:br/>
      </w:r>
      <w:r>
        <w:tab/>
      </w:r>
      <w:r>
        <w:rPr/>
        <w:t xml:space="preserve">PAGE 4.0 Team</w:t>
      </w:r>
      <w:r>
        <w:br/>
      </w:r>
      <w:r>
        <w:rPr/>
        <w:t xml:space="preserve">Responsive</w:t>
      </w:r>
      <w:r>
        <w:br/>
      </w:r>
      <w:r>
        <w:tab/>
      </w:r>
      <w:r>
        <w:rPr/>
        <w:t xml:space="preserve">Mobile</w:t>
      </w:r>
      <w:r>
        <w:br/>
      </w:r>
      <w:r>
        <w:tab/>
      </w:r>
      <w:r>
        <w:rPr/>
        <w:t xml:space="preserve">Tablet</w:t>
      </w:r>
      <w:r>
        <w:br/>
      </w:r>
      <w:r>
        <w:rPr/>
        <w:t xml:space="preserve">REST APIs</w:t>
      </w:r>
      <w:r>
        <w:br/>
      </w:r>
      <w:r>
        <w:tab/>
      </w:r>
      <w:r>
        <w:rPr/>
        <w:t xml:space="preserve">Model</w:t>
      </w:r>
      <w:r>
        <w:br/>
      </w:r>
      <w:r>
        <w:tab/>
      </w:r>
      <w:r>
        <w:rPr/>
        <w:t xml:space="preserve">AuthenticateUser</w:t>
      </w:r>
      <w:r>
        <w:br/>
      </w:r>
      <w:r>
        <w:tab/>
      </w:r>
      <w:r>
        <w:rPr/>
        <w:t xml:space="preserve">RetrieveUserDetails</w:t>
      </w:r>
      <w:r>
        <w:br/>
      </w:r>
      <w:r>
        <w:rPr/>
        <w:t xml:space="preserve">STYLE</w:t>
      </w:r>
      <w:r>
        <w:br/>
      </w:r>
      <w:r>
        <w:tab/>
      </w:r>
      <w:r>
        <w:rPr/>
        <w:t xml:space="preserve">Global Styles</w:t>
      </w:r>
    </w:p>
    <w:p>
      <w:pPr>
        <w:pStyle w:val="AxureHeading2"/>
        <w:keepNext/>
      </w:pPr>
      <w:r>
        <w:br w:type="page"/>
      </w:r>
      <w:r>
        <w:t xml:space="preserve">Flow Diagram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2197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Checkpoint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3246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PAGE 1.0 Login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2291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2.0 Dashboard in Current Window</w:t>
              <w:br/>
              <w:t xml:space="preserve">OnSelected:</w:t>
              <w:br/>
              <w:t xml:space="preserve">  Case 1:</w:t>
              <w:br/>
              <w:t xml:space="preserve">    Open PAGE 2.0 Dashboard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FORM Handling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- validate FORM data</w:t>
            </w:r>
          </w:p>
          <w:p>
            <w:pPr>
              <w:pStyle w:val="AxureTableNormalText"/>
            </w:pPr>
            <w:r>
              <w:rPr/>
              <w:t xml:space="preserve">- call '</w:t>
            </w:r>
            <w:r>
              <w:rPr/>
              <w:t xml:space="preserve">AuthenticateUser</w:t>
            </w:r>
            <w:r>
              <w:rPr/>
              <w:t xml:space="preserve">' service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RULE</w:t>
            </w:r>
          </w:p>
          <w:p>
            <w:pPr>
              <w:pStyle w:val="AxureTableNormalText"/>
            </w:pPr>
            <w:r>
              <w:rPr/>
              <w:t xml:space="preserve">IF Form Valid &amp;&amp; </w:t>
            </w:r>
            <w:r>
              <w:rPr/>
              <w:t xml:space="preserve">Service </w:t>
            </w:r>
            <w:r>
              <w:rPr/>
              <w:t xml:space="preserve">success </w:t>
            </w:r>
            <w:r>
              <w:rPr/>
              <w:t xml:space="preserve">&amp;&amp; isUserAuthenticated = true</w:t>
            </w:r>
          </w:p>
          <w:p>
            <w:pPr>
              <w:pStyle w:val="AxureTableNormalText"/>
            </w:pPr>
            <w:r>
              <w:rPr/>
              <w:t xml:space="preserve">      Move to PAGE0.2</w:t>
            </w:r>
            <w:r>
              <w:rPr/>
              <w:t xml:space="preserve"> Dashboard</w:t>
            </w:r>
          </w:p>
          <w:p>
            <w:pPr>
              <w:pStyle w:val="AxureTableNormalText"/>
            </w:pPr>
            <w:r>
              <w:rPr/>
              <w:t xml:space="preserve">ELSE</w:t>
            </w:r>
          </w:p>
          <w:p>
            <w:pPr>
              <w:pStyle w:val="AxureTableNormalText"/>
            </w:pPr>
            <w:r>
              <w:rPr/>
              <w:t xml:space="preserve">      Show top level error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CC9900</w:t>
            </w:r>
          </w:p>
          <w:p>
            <w:pPr>
              <w:pStyle w:val="AxureTableNormalText"/>
            </w:pPr>
            <w:r>
              <w:rPr/>
              <w:t xml:space="preserve">border-color: #</w:t>
            </w:r>
            <w:r>
              <w:rPr/>
              <w:t xml:space="preserve">775900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20</w:t>
            </w:r>
          </w:p>
          <w:p>
            <w:pPr>
              <w:pStyle w:val="AxureTableNormalText"/>
            </w:pPr>
            <w:r>
              <w:rPr/>
              <w:t xml:space="preserve">input type = password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userid_field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</w:t>
            </w:r>
            <w:r>
              <w:rPr/>
              <w:t xml:space="preserve">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top_error_panel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Hidden (by default)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Show on click of login button if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 #1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I</w:t>
            </w:r>
            <w:r>
              <w:rPr/>
              <w:t xml:space="preserve">nvalid </w:t>
            </w:r>
            <w:r>
              <w:rPr/>
              <w:t xml:space="preserve">Form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'Please enter login credentials to continue'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scenerio#2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user credential fail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IF</w:t>
            </w:r>
          </w:p>
          <w:p>
            <w:pPr>
              <w:pStyle w:val="AxureTableNormalText"/>
            </w:pPr>
            <w:r>
              <w:rPr/>
              <w:t xml:space="preserve">'</w:t>
            </w:r>
            <w:r>
              <w:rPr/>
              <w:t xml:space="preserve">AuthenticateUser</w:t>
            </w:r>
            <w:r>
              <w:rPr/>
              <w:t xml:space="preserve">' service response</w:t>
            </w:r>
          </w:p>
          <w:p>
            <w:pPr>
              <w:pStyle w:val="AxureTableNormalText"/>
            </w:pPr>
            <w:r>
              <w:rPr/>
              <w:t xml:space="preserve">isAuthenticated: FALSE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'Invalid User Credentials!'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</w:t>
            </w:r>
            <w:r>
              <w:rPr>
                <w:u w:val="single"/>
              </w:rPr>
              <w:t xml:space="preserve">3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service FAIL (Technical or Business exceptions)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</w:t>
            </w:r>
            <w:r>
              <w:rPr/>
              <w:t xml:space="preserve">Sorry unable to connect to system</w:t>
            </w:r>
            <w:r>
              <w:rPr/>
              <w:t xml:space="preserve">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user_id_label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login_box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715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326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PAGE 2.0 Dashboard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4767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remove hyperlink - No action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3.0 About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3</w:t>
            </w:r>
            <w:r>
              <w:rPr/>
              <w:t xml:space="preserve">.0 </w:t>
            </w:r>
            <w:r>
              <w:rPr/>
              <w:t xml:space="preserve">About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4.0 Team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4</w:t>
            </w:r>
            <w:r>
              <w:rPr/>
              <w:t xml:space="preserve">.0 </w:t>
            </w:r>
            <w:r>
              <w:rPr/>
              <w:t xml:space="preserve">Team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Welcome + &lt;</w:t>
            </w:r>
            <w:r>
              <w:rPr/>
              <w:t xml:space="preserve">CUSTOMER.</w:t>
            </w:r>
            <w:r>
              <w:rPr/>
              <w:t xml:space="preserve">USERNAME&gt;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&lt;h2&gt;</w:t>
            </w:r>
          </w:p>
          <w:p>
            <w:pPr>
              <w:pStyle w:val="AxureTableNormalText"/>
            </w:pPr>
            <w:r>
              <w:rPr/>
              <w:t xml:space="preserve">font-size: 24px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username</w:t>
            </w:r>
            <w:r>
              <w:rPr/>
              <w:t xml:space="preserve">}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&lt;CUSTOMER.</w:t>
            </w:r>
            <w:r>
              <w:rPr/>
              <w:t xml:space="preserve">BALANCE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customer.</w:t>
            </w:r>
            <w:r>
              <w:rPr/>
              <w:t xml:space="preserve">balance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</w:t>
            </w:r>
            <w:r>
              <w:rPr/>
              <w:t xml:space="preserve">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Last Login + </w:t>
            </w:r>
            <w:r>
              <w:rPr/>
              <w:t xml:space="preserve">&lt;CUSTOMER.</w:t>
            </w:r>
            <w:r>
              <w:rPr/>
              <w:t xml:space="preserve">LASTLOGIN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</w:t>
            </w:r>
            <w:r>
              <w:rPr/>
              <w:t xml:space="preserve">4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font-style: italic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last_login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image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&lt;placeholder user image&gt;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Complex </w:t>
            </w:r>
            <w:r>
              <w:rPr/>
              <w:t xml:space="preserve">D</w:t>
            </w:r>
            <w:r>
              <w:rPr/>
              <w:t xml:space="preserve">ata structure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Grid layout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node</w:t>
            </w:r>
            <w:r>
              <w:rPr/>
              <w:t xml:space="preserve">:</w:t>
            </w:r>
          </w:p>
          <w:p>
            <w:pPr>
              <w:pStyle w:val="AxureTableNormalText"/>
            </w:pPr>
            <w:r>
              <w:rPr/>
              <w:t xml:space="preserve">Date:</w:t>
            </w:r>
            <w:r>
              <w:rPr/>
              <w:t xml:space="preserve"> {</w:t>
            </w:r>
            <w:r>
              <w:rPr/>
              <w:t xml:space="preserve">customer.</w:t>
            </w:r>
            <w:r>
              <w:rPr/>
              <w:t xml:space="preserve">transaction.date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Description: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desc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Amount: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amount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(Group) fade 500 ms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Form Data handling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</w:t>
            </w:r>
            <w:r>
              <w:rPr/>
              <w:t xml:space="preserve">modal window</w:t>
            </w:r>
          </w:p>
          <w:p>
            <w:pPr>
              <w:pStyle w:val="AxureTableNormalText"/>
            </w:pPr>
            <w:r>
              <w:rPr/>
              <w:t xml:space="preserve">alert box content = selected values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169BD5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  <w:p>
            <w:pPr>
              <w:pStyle w:val="AxureTableNormalText"/>
            </w:pPr>
            <w:r>
              <w:rPr/>
              <w:t xml:space="preserve">padding: 5px 10px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Binding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Apply binding as per text box value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default text = Two Way Data Binding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Binding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EVENT</w:t>
            </w:r>
          </w:p>
          <w:p>
            <w:pPr>
              <w:pStyle w:val="AxureTableNormalText"/>
            </w:pPr>
            <w:r>
              <w:rPr/>
              <w:t xml:space="preserve">Apply Two way data binding with heading label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688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auto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  <w:p>
            <w:pPr>
              <w:pStyle w:val="AxureTableNormalText"/>
            </w:pPr>
            <w:r>
              <w:rPr/>
              <w:t xml:space="preserve">padding:20px</w:t>
            </w:r>
          </w:p>
          <w:p>
            <w:pPr>
              <w:pStyle w:val="AxureTableNormalText"/>
            </w:pPr>
            <w:r>
              <w:rPr/>
              <w:t xml:space="preserve">margin-left:20px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</w:t>
            </w:r>
          </w:p>
          <w:p>
            <w:pPr>
              <w:pStyle w:val="AxureTableNormalText"/>
            </w:pPr>
            <w:r>
              <w:rPr/>
              <w:t xml:space="preserve">dynamic text - user selected value from alert field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(Group)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Unnamed</w:t>
      </w:r>
    </w:p>
    <w:p>
      <w:pPr>
        <w:pStyle w:val="AxureHeading4"/>
        <w:keepNext/>
      </w:pPr>
      <w:r>
        <w:t xml:space="preserve">State1</w:t>
      </w:r>
    </w:p>
    <w:p>
      <w:pPr>
        <w:pStyle w:val="AxureHeading2"/>
        <w:keepNext/>
      </w:pPr>
      <w:r>
        <w:br w:type="page"/>
      </w:r>
      <w:r>
        <w:t xml:space="preserve">PAGE 3.0 About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4767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2.0 Dashboard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2</w:t>
            </w:r>
            <w:r>
              <w:rPr/>
              <w:t xml:space="preserve">.0 </w:t>
            </w:r>
            <w:r>
              <w:rPr/>
              <w:t xml:space="preserve">Dashboard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remove hyperlink - No action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4.0 Team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4</w:t>
            </w:r>
            <w:r>
              <w:rPr/>
              <w:t xml:space="preserve">.0 </w:t>
            </w:r>
            <w:r>
              <w:rPr/>
              <w:t xml:space="preserve">Team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688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auto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  <w:p>
            <w:pPr>
              <w:pStyle w:val="AxureTableNormalText"/>
            </w:pPr>
            <w:r>
              <w:rPr/>
              <w:t xml:space="preserve">padding:20px</w:t>
            </w:r>
          </w:p>
          <w:p>
            <w:pPr>
              <w:pStyle w:val="AxureTableNormalText"/>
            </w:pPr>
            <w:r>
              <w:rPr/>
              <w:t xml:space="preserve">margin-left:20px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reusable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Toggle red_color_animation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Reusable Components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REQUIREMENT</w:t>
            </w:r>
          </w:p>
          <w:p>
            <w:pPr>
              <w:pStyle w:val="AxureTableNormalText"/>
            </w:pPr>
            <w:r>
              <w:rPr/>
              <w:t xml:space="preserve">Develop to re-use same component multiple times.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EVENT</w:t>
            </w:r>
          </w:p>
          <w:p>
            <w:pPr>
              <w:pStyle w:val="AxureTableNormalText"/>
            </w:pPr>
            <w:r>
              <w:rPr/>
              <w:t xml:space="preserve">on click change color to red</w:t>
            </w:r>
            <w:r>
              <w:rPr/>
              <w:t xml:space="preserve"> using javascript framework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Reusable Components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REQUIREMENT</w:t>
            </w:r>
          </w:p>
          <w:p>
            <w:pPr>
              <w:pStyle w:val="AxureTableNormalText"/>
            </w:pPr>
            <w:r>
              <w:rPr/>
              <w:t xml:space="preserve">call and use same left re-usable component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EVENT</w:t>
            </w:r>
          </w:p>
          <w:p>
            <w:pPr>
              <w:pStyle w:val="AxureTableNormalText"/>
            </w:pPr>
            <w:r>
              <w:rPr/>
              <w:t xml:space="preserve">follow re-usable event logic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&lt;h2&gt;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32</w:t>
            </w:r>
            <w:r>
              <w:rPr/>
              <w:t xml:space="preserve">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placeholder image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red_color_animation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red_color_animation</w:t>
              <w:br/>
              <w:t xml:space="preserve">OnLoad:</w:t>
              <w:br/>
              <w:t xml:space="preserve">  Case 1:</w:t>
              <w:br/>
              <w:t xml:space="preserve">    Hide red_color_animation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FF0000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150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150</w:t>
            </w:r>
            <w:r>
              <w:rPr/>
              <w:t xml:space="preserve">px</w:t>
            </w:r>
          </w:p>
        </w:tc>
      </w:tr>
    </w:tbl>
    <w:p>
      <w:pPr>
        <w:pStyle w:val="AxureHeading3"/>
        <w:keepNext/>
      </w:pPr>
      <w:r>
        <w:t xml:space="preserve">red_color_animation</w:t>
      </w:r>
    </w:p>
    <w:p>
      <w:pPr>
        <w:pStyle w:val="AxureHeading4"/>
        <w:keepNext/>
      </w:pPr>
      <w:r>
        <w:t xml:space="preserve">State1</w:t>
      </w:r>
    </w:p>
    <w:p>
      <w:pPr>
        <w:pStyle w:val="AxureHeading2"/>
        <w:keepNext/>
      </w:pPr>
      <w:r>
        <w:br w:type="page"/>
      </w:r>
      <w:r>
        <w:t xml:space="preserve">PAGE 4.0 Team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47675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2.0 Dashboard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2</w:t>
            </w:r>
            <w:r>
              <w:rPr/>
              <w:t xml:space="preserve">.0 </w:t>
            </w:r>
            <w:r>
              <w:rPr/>
              <w:t xml:space="preserve">Dashboard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3.0 About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3</w:t>
            </w:r>
            <w:r>
              <w:rPr/>
              <w:t xml:space="preserve">.0 </w:t>
            </w:r>
            <w:r>
              <w:rPr/>
              <w:t xml:space="preserve">About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remove hyperlink - No action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688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auto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  <w:p>
            <w:pPr>
              <w:pStyle w:val="AxureTableNormalText"/>
            </w:pPr>
            <w:r>
              <w:rPr/>
              <w:t xml:space="preserve">padding:20px</w:t>
            </w:r>
          </w:p>
          <w:p>
            <w:pPr>
              <w:pStyle w:val="AxureTableNormalText"/>
            </w:pPr>
            <w:r>
              <w:rPr/>
              <w:t xml:space="preserve">margin-left:20px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&lt;h2&gt;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32</w:t>
            </w:r>
            <w:r>
              <w:rPr/>
              <w:t xml:space="preserve">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animated_box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Move animated_box by (0,200) swing 500ms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Animation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EVENT</w:t>
            </w:r>
          </w:p>
          <w:p>
            <w:pPr>
              <w:pStyle w:val="AxureTableNormalText"/>
            </w:pPr>
            <w:r>
              <w:rPr/>
              <w:t xml:space="preserve">onClick</w:t>
            </w:r>
          </w:p>
          <w:p>
            <w:pPr>
              <w:pStyle w:val="AxureTableNormalText"/>
            </w:pPr>
            <w:r>
              <w:rPr/>
              <w:t xml:space="preserve">Animate box from top to bottom: </w:t>
            </w:r>
            <w:r>
              <w:rPr/>
              <w:t xml:space="preserve">2</w:t>
            </w:r>
            <w:r>
              <w:rPr/>
              <w:t xml:space="preserve">00px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text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font-size:18px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Mobile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4292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2.0 Dashboard in Current Window</w:t>
              <w:br/>
              <w:t xml:space="preserve">OnSelected:</w:t>
              <w:br/>
              <w:t xml:space="preserve">  Case 1:</w:t>
              <w:br/>
              <w:t xml:space="preserve">    Open PAGE 2.0 Dashboard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FORM Handling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- validate FORM data</w:t>
            </w:r>
          </w:p>
          <w:p>
            <w:pPr>
              <w:pStyle w:val="AxureTableNormalText"/>
            </w:pPr>
            <w:r>
              <w:rPr/>
              <w:t xml:space="preserve">- call '</w:t>
            </w:r>
            <w:r>
              <w:rPr/>
              <w:t xml:space="preserve">AuthenticateUser</w:t>
            </w:r>
            <w:r>
              <w:rPr/>
              <w:t xml:space="preserve">' service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RULE</w:t>
            </w:r>
          </w:p>
          <w:p>
            <w:pPr>
              <w:pStyle w:val="AxureTableNormalText"/>
            </w:pPr>
            <w:r>
              <w:rPr/>
              <w:t xml:space="preserve">IF Form Valid &amp;&amp; </w:t>
            </w:r>
            <w:r>
              <w:rPr/>
              <w:t xml:space="preserve">Service </w:t>
            </w:r>
            <w:r>
              <w:rPr/>
              <w:t xml:space="preserve">success </w:t>
            </w:r>
            <w:r>
              <w:rPr/>
              <w:t xml:space="preserve">&amp;&amp; isUserAuthenticated = true</w:t>
            </w:r>
          </w:p>
          <w:p>
            <w:pPr>
              <w:pStyle w:val="AxureTableNormalText"/>
            </w:pPr>
            <w:r>
              <w:rPr/>
              <w:t xml:space="preserve">      Move to PAGE0.2</w:t>
            </w:r>
            <w:r>
              <w:rPr/>
              <w:t xml:space="preserve"> Dashboard</w:t>
            </w:r>
          </w:p>
          <w:p>
            <w:pPr>
              <w:pStyle w:val="AxureTableNormalText"/>
            </w:pPr>
            <w:r>
              <w:rPr/>
              <w:t xml:space="preserve">ELSE</w:t>
            </w:r>
          </w:p>
          <w:p>
            <w:pPr>
              <w:pStyle w:val="AxureTableNormalText"/>
            </w:pPr>
            <w:r>
              <w:rPr/>
              <w:t xml:space="preserve">      Show top level error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CC9900</w:t>
            </w:r>
          </w:p>
          <w:p>
            <w:pPr>
              <w:pStyle w:val="AxureTableNormalText"/>
            </w:pPr>
            <w:r>
              <w:rPr/>
              <w:t xml:space="preserve">border-color: #</w:t>
            </w:r>
            <w:r>
              <w:rPr/>
              <w:t xml:space="preserve">775900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20</w:t>
            </w:r>
          </w:p>
          <w:p>
            <w:pPr>
              <w:pStyle w:val="AxureTableNormalText"/>
            </w:pPr>
            <w:r>
              <w:rPr/>
              <w:t xml:space="preserve">input type = password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userid_field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</w:t>
            </w:r>
            <w:r>
              <w:rPr/>
              <w:t xml:space="preserve">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top_error_panel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Hidden (by default)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Show on click of login button if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 #1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I</w:t>
            </w:r>
            <w:r>
              <w:rPr/>
              <w:t xml:space="preserve">nvalid </w:t>
            </w:r>
            <w:r>
              <w:rPr/>
              <w:t xml:space="preserve">Form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'Please enter login credentials to continue'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scenerio#2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user credential fail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IF</w:t>
            </w:r>
          </w:p>
          <w:p>
            <w:pPr>
              <w:pStyle w:val="AxureTableNormalText"/>
            </w:pPr>
            <w:r>
              <w:rPr/>
              <w:t xml:space="preserve">'</w:t>
            </w:r>
            <w:r>
              <w:rPr/>
              <w:t xml:space="preserve">AuthenticateUser</w:t>
            </w:r>
            <w:r>
              <w:rPr/>
              <w:t xml:space="preserve">' service response</w:t>
            </w:r>
          </w:p>
          <w:p>
            <w:pPr>
              <w:pStyle w:val="AxureTableNormalText"/>
            </w:pPr>
            <w:r>
              <w:rPr/>
              <w:t xml:space="preserve">isAuthenticated: FALSE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'Invalid User Credentials!'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</w:t>
            </w:r>
            <w:r>
              <w:rPr>
                <w:u w:val="single"/>
              </w:rPr>
              <w:t xml:space="preserve">3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service FAIL (Technical or Business exceptions)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</w:t>
            </w:r>
            <w:r>
              <w:rPr/>
              <w:t xml:space="preserve">Sorry unable to connect to system</w:t>
            </w:r>
            <w:r>
              <w:rPr/>
              <w:t xml:space="preserve">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user_id_label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login_box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100%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auto</w:t>
            </w:r>
          </w:p>
          <w:p>
            <w:pPr>
              <w:pStyle w:val="AxureTableNormalText"/>
            </w:pPr>
            <w:r>
              <w:rPr/>
              <w:t xml:space="preserve">padding: </w:t>
            </w:r>
            <w:r>
              <w:rPr/>
              <w:t xml:space="preserve">1</w:t>
            </w:r>
            <w:r>
              <w:rPr/>
              <w:t xml:space="preserve">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100%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auto</w:t>
            </w:r>
          </w:p>
          <w:p>
            <w:pPr>
              <w:pStyle w:val="AxureTableNormalText"/>
            </w:pPr>
            <w:r>
              <w:rPr/>
              <w:t xml:space="preserve">padding: </w:t>
            </w:r>
            <w:r>
              <w:rPr/>
              <w:t xml:space="preserve">1</w:t>
            </w:r>
            <w:r>
              <w:rPr/>
              <w:t xml:space="preserve">0px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100%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auto</w:t>
            </w:r>
          </w:p>
          <w:p>
            <w:pPr>
              <w:pStyle w:val="AxureTableNormalText"/>
            </w:pPr>
            <w:r>
              <w:rPr/>
              <w:t xml:space="preserve">padding: </w:t>
            </w:r>
            <w:r>
              <w:rPr/>
              <w:t xml:space="preserve">1</w:t>
            </w:r>
            <w:r>
              <w:rPr/>
              <w:t xml:space="preserve">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remove hyperlink - No action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3.0 About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3</w:t>
            </w:r>
            <w:r>
              <w:rPr/>
              <w:t xml:space="preserve">.0 </w:t>
            </w:r>
            <w:r>
              <w:rPr/>
              <w:t xml:space="preserve">About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4.0 Team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4</w:t>
            </w:r>
            <w:r>
              <w:rPr/>
              <w:t xml:space="preserve">.0 </w:t>
            </w:r>
            <w:r>
              <w:rPr/>
              <w:t xml:space="preserve">Team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Welcome + &lt;</w:t>
            </w:r>
            <w:r>
              <w:rPr/>
              <w:t xml:space="preserve">CUSTOMER.</w:t>
            </w:r>
            <w:r>
              <w:rPr/>
              <w:t xml:space="preserve">USERNAME&gt;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&lt;h2&gt;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username</w:t>
            </w:r>
            <w:r>
              <w:rPr/>
              <w:t xml:space="preserve">}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Last Login + </w:t>
            </w:r>
            <w:r>
              <w:rPr/>
              <w:t xml:space="preserve">&lt;CUSTOMER.</w:t>
            </w:r>
            <w:r>
              <w:rPr/>
              <w:t xml:space="preserve">LASTLOGIN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</w:t>
            </w:r>
            <w:r>
              <w:rPr/>
              <w:t xml:space="preserve">4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font-style: italic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last_login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image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&lt;placeholder user image&gt;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Complex </w:t>
            </w:r>
            <w:r>
              <w:rPr/>
              <w:t xml:space="preserve">D</w:t>
            </w:r>
            <w:r>
              <w:rPr/>
              <w:t xml:space="preserve">ata structure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Grid layout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node</w:t>
            </w:r>
            <w:r>
              <w:rPr/>
              <w:t xml:space="preserve">:</w:t>
            </w:r>
          </w:p>
          <w:p>
            <w:pPr>
              <w:pStyle w:val="AxureTableNormalText"/>
            </w:pPr>
            <w:r>
              <w:rPr/>
              <w:t xml:space="preserve">Date:</w:t>
            </w:r>
            <w:r>
              <w:rPr/>
              <w:t xml:space="preserve"> {</w:t>
            </w:r>
            <w:r>
              <w:rPr/>
              <w:t xml:space="preserve">customer.</w:t>
            </w:r>
            <w:r>
              <w:rPr/>
              <w:t xml:space="preserve">transaction.date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Description: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desc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Amount: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amount</w:t>
            </w:r>
            <w:r>
              <w:rPr/>
              <w:t xml:space="preserve">}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Tablet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8290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2.0 Dashboard in Current Window</w:t>
              <w:br/>
              <w:t xml:space="preserve">OnSelected:</w:t>
              <w:br/>
              <w:t xml:space="preserve">  Case 1:</w:t>
              <w:br/>
              <w:t xml:space="preserve">    Open PAGE 2.0 Dashboard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FORM Handling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- validate FORM data</w:t>
            </w:r>
          </w:p>
          <w:p>
            <w:pPr>
              <w:pStyle w:val="AxureTableNormalText"/>
            </w:pPr>
            <w:r>
              <w:rPr/>
              <w:t xml:space="preserve">- call '</w:t>
            </w:r>
            <w:r>
              <w:rPr/>
              <w:t xml:space="preserve">AuthenticateUser</w:t>
            </w:r>
            <w:r>
              <w:rPr/>
              <w:t xml:space="preserve">' service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RULE</w:t>
            </w:r>
          </w:p>
          <w:p>
            <w:pPr>
              <w:pStyle w:val="AxureTableNormalText"/>
            </w:pPr>
            <w:r>
              <w:rPr/>
              <w:t xml:space="preserve">IF Form Valid &amp;&amp; </w:t>
            </w:r>
            <w:r>
              <w:rPr/>
              <w:t xml:space="preserve">Service </w:t>
            </w:r>
            <w:r>
              <w:rPr/>
              <w:t xml:space="preserve">success </w:t>
            </w:r>
            <w:r>
              <w:rPr/>
              <w:t xml:space="preserve">&amp;&amp; isUserAuthenticated = true</w:t>
            </w:r>
          </w:p>
          <w:p>
            <w:pPr>
              <w:pStyle w:val="AxureTableNormalText"/>
            </w:pPr>
            <w:r>
              <w:rPr/>
              <w:t xml:space="preserve">      Move to PAGE0.2</w:t>
            </w:r>
            <w:r>
              <w:rPr/>
              <w:t xml:space="preserve"> Dashboard</w:t>
            </w:r>
          </w:p>
          <w:p>
            <w:pPr>
              <w:pStyle w:val="AxureTableNormalText"/>
            </w:pPr>
            <w:r>
              <w:rPr/>
              <w:t xml:space="preserve">ELSE</w:t>
            </w:r>
          </w:p>
          <w:p>
            <w:pPr>
              <w:pStyle w:val="AxureTableNormalText"/>
            </w:pPr>
            <w:r>
              <w:rPr/>
              <w:t xml:space="preserve">      Show top level error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CC9900</w:t>
            </w:r>
          </w:p>
          <w:p>
            <w:pPr>
              <w:pStyle w:val="AxureTableNormalText"/>
            </w:pPr>
            <w:r>
              <w:rPr/>
              <w:t xml:space="preserve">border-color: #</w:t>
            </w:r>
            <w:r>
              <w:rPr/>
              <w:t xml:space="preserve">775900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20</w:t>
            </w:r>
          </w:p>
          <w:p>
            <w:pPr>
              <w:pStyle w:val="AxureTableNormalText"/>
            </w:pPr>
            <w:r>
              <w:rPr/>
              <w:t xml:space="preserve">input type = password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userid_field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VALIDATION RULE</w:t>
            </w:r>
          </w:p>
          <w:p>
            <w:pPr>
              <w:pStyle w:val="AxureTableNormalText"/>
            </w:pPr>
            <w:r>
              <w:rPr/>
              <w:t xml:space="preserve">MIN LENGTH &gt;=8</w:t>
            </w:r>
          </w:p>
          <w:p>
            <w:pPr>
              <w:pStyle w:val="AxureTableNormalText"/>
            </w:pPr>
            <w:r>
              <w:rPr/>
              <w:t xml:space="preserve">MAX LENGTH = 2</w:t>
            </w:r>
            <w:r>
              <w:rPr/>
              <w:t xml:space="preserve">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top_error_panel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Hidden (by default)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Show on click of login button if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 #1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I</w:t>
            </w:r>
            <w:r>
              <w:rPr/>
              <w:t xml:space="preserve">nvalid </w:t>
            </w:r>
            <w:r>
              <w:rPr/>
              <w:t xml:space="preserve">Form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'Please enter login credentials to continue'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scenerio#2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user credential fail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IF</w:t>
            </w:r>
          </w:p>
          <w:p>
            <w:pPr>
              <w:pStyle w:val="AxureTableNormalText"/>
            </w:pPr>
            <w:r>
              <w:rPr/>
              <w:t xml:space="preserve">'</w:t>
            </w:r>
            <w:r>
              <w:rPr/>
              <w:t xml:space="preserve">AuthenticateUser</w:t>
            </w:r>
            <w:r>
              <w:rPr/>
              <w:t xml:space="preserve">' service response</w:t>
            </w:r>
          </w:p>
          <w:p>
            <w:pPr>
              <w:pStyle w:val="AxureTableNormalText"/>
            </w:pPr>
            <w:r>
              <w:rPr/>
              <w:t xml:space="preserve">isAuthenticated: FALSE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'Invalid User Credentials!'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scenerio#</w:t>
            </w:r>
            <w:r>
              <w:rPr>
                <w:u w:val="single"/>
              </w:rPr>
              <w:t xml:space="preserve">3</w:t>
            </w:r>
            <w:r>
              <w:rPr/>
              <w:t xml:space="preserve"> - </w:t>
            </w:r>
          </w:p>
          <w:p>
            <w:pPr>
              <w:pStyle w:val="AxureTableNormalText"/>
            </w:pPr>
            <w:r>
              <w:rPr/>
              <w:t xml:space="preserve">service FAIL (Technical or Business exceptions)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content = '</w:t>
            </w:r>
            <w:r>
              <w:rPr/>
              <w:t xml:space="preserve">Sorry unable to connect to system</w:t>
            </w:r>
            <w:r>
              <w:rPr/>
              <w:t xml:space="preserve">!'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user_id_label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password_label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Arial</w:t>
            </w:r>
          </w:p>
          <w:p>
            <w:pPr>
              <w:pStyle w:val="AxureTableNormalText"/>
            </w:pPr>
            <w:r>
              <w:rPr/>
              <w:t xml:space="preserve">font-size: 18px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login_box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</w:t>
            </w:r>
            <w:r>
              <w:rPr/>
              <w:t xml:space="preserve">: 100%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auto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js_framework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BUSINESS LOGIC</w:t>
            </w:r>
          </w:p>
          <w:p>
            <w:pPr>
              <w:pStyle w:val="AxureTableNormalText"/>
            </w:pPr>
            <w:r>
              <w:rPr/>
              <w:t xml:space="preserve">Change Text as per technology.</w:t>
            </w:r>
          </w:p>
          <w:p>
            <w:pPr>
              <w:pStyle w:val="AxureTableNormalText"/>
            </w:pPr>
            <w:r>
              <w:rPr/>
              <w:t xml:space="preserve">ex - React JS or Ember JS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</w:t>
            </w:r>
            <w:r>
              <w:rPr/>
              <w:t xml:space="preserve">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</w:t>
            </w:r>
            <w:r>
              <w:rPr/>
              <w:t xml:space="preserve"> 14px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</w:t>
            </w:r>
            <w:r>
              <w:rPr/>
              <w:t xml:space="preserve">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</w:p>
          <w:p>
            <w:pPr>
              <w:pStyle w:val="AxureTableNormalText"/>
            </w:pPr>
            <w:r>
              <w:rPr/>
              <w:t xml:space="preserve">font-size: 48px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top_banner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300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height: </w:t>
            </w:r>
            <w:r>
              <w:rPr/>
              <w:t xml:space="preserve">115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padding: 20px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remove hyperlink - No action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3.0 About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3</w:t>
            </w:r>
            <w:r>
              <w:rPr/>
              <w:t xml:space="preserve">.0 </w:t>
            </w:r>
            <w:r>
              <w:rPr/>
              <w:t xml:space="preserve">About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PAGE 4.0 Team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Routing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REQUIRMENT</w:t>
            </w:r>
          </w:p>
          <w:p>
            <w:pPr>
              <w:pStyle w:val="AxureTableNormalText"/>
            </w:pPr>
            <w:r>
              <w:rPr/>
              <w:t xml:space="preserve">Apply Routing for navigation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font-family: </w:t>
            </w:r>
            <w:r>
              <w:rPr/>
              <w:t xml:space="preserve">Microsoft JhengHei</w:t>
            </w:r>
            <w:r>
              <w:rPr/>
              <w:t xml:space="preserve">, arial</w:t>
            </w:r>
          </w:p>
          <w:p>
            <w:pPr>
              <w:pStyle w:val="AxureTableNormalText"/>
            </w:pPr>
            <w:r>
              <w:rPr/>
              <w:t xml:space="preserve">font-weight: bold</w:t>
            </w:r>
          </w:p>
          <w:p>
            <w:pPr>
              <w:pStyle w:val="AxureTableNormalText"/>
            </w:pPr>
            <w:r>
              <w:rPr/>
              <w:t xml:space="preserve">font-size: 28px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u w:val="single"/>
              </w:rPr>
              <w:t xml:space="preserve">Active page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666666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PAGE</w:t>
            </w:r>
            <w:r>
              <w:rPr/>
              <w:t xml:space="preserve"> </w:t>
            </w:r>
            <w:r>
              <w:rPr/>
              <w:t xml:space="preserve">4</w:t>
            </w:r>
            <w:r>
              <w:rPr/>
              <w:t xml:space="preserve">.0 </w:t>
            </w:r>
            <w:r>
              <w:rPr/>
              <w:t xml:space="preserve">Team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Welcome + &lt;</w:t>
            </w:r>
            <w:r>
              <w:rPr/>
              <w:t xml:space="preserve">CUSTOMER.</w:t>
            </w:r>
            <w:r>
              <w:rPr/>
              <w:t xml:space="preserve">USERNAME&gt;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&lt;h2&gt;</w:t>
            </w:r>
          </w:p>
          <w:p>
            <w:pPr>
              <w:pStyle w:val="AxureTableNormalText"/>
            </w:pPr>
            <w:r>
              <w:rPr/>
              <w:t xml:space="preserve">font-size: 24px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username</w:t>
            </w:r>
            <w:r>
              <w:rPr/>
              <w:t xml:space="preserve">}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&lt;CUSTOMER.</w:t>
            </w:r>
            <w:r>
              <w:rPr/>
              <w:t xml:space="preserve">BALANCE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&lt;h3&gt;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customer.</w:t>
            </w:r>
            <w:r>
              <w:rPr/>
              <w:t xml:space="preserve">balance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</w:t>
            </w:r>
            <w:r>
              <w:rPr/>
              <w:t xml:space="preserve"> Text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18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color: #</w:t>
            </w:r>
            <w:r>
              <w:rPr/>
              <w:t xml:space="preserve">CC0000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Last Login + </w:t>
            </w:r>
            <w:r>
              <w:rPr/>
              <w:t xml:space="preserve">&lt;CUSTOMER.</w:t>
            </w:r>
            <w:r>
              <w:rPr/>
              <w:t xml:space="preserve">LASTLOGIN</w:t>
            </w:r>
            <w:r>
              <w:rPr/>
              <w:t xml:space="preserve">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font-size: </w:t>
            </w:r>
            <w:r>
              <w:rPr/>
              <w:t xml:space="preserve">1</w:t>
            </w:r>
            <w:r>
              <w:rPr/>
              <w:t xml:space="preserve">4</w:t>
            </w:r>
            <w:r>
              <w:rPr/>
              <w:t xml:space="preserve">px</w:t>
            </w:r>
          </w:p>
          <w:p>
            <w:pPr>
              <w:pStyle w:val="AxureTableNormalText"/>
            </w:pPr>
            <w:r>
              <w:rPr/>
              <w:t xml:space="preserve">font-style: italic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>node = {</w:t>
            </w:r>
            <w:r>
              <w:rPr/>
              <w:t xml:space="preserve">last_login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static image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&lt;placeholder user image&gt;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Complex </w:t>
            </w:r>
            <w:r>
              <w:rPr/>
              <w:t xml:space="preserve">D</w:t>
            </w:r>
            <w:r>
              <w:rPr/>
              <w:t xml:space="preserve">ata structure</w:t>
            </w:r>
          </w:p>
          <w:p>
            <w:pPr>
              <w:pStyle w:val="AxureTableNormalText"/>
            </w:pPr>
            <w:r>
              <w:rPr/>
              <w:t xml:space="preserve">Data Access</w:t>
            </w:r>
          </w:p>
          <w:p>
            <w:pPr>
              <w:pStyle w:val="AxureTableNormalText"/>
            </w:pPr>
            <w:r>
              <w:rPr/>
              <w:t xml:space="preserve">Data Handling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Grid layout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MODEL ENTITY</w:t>
            </w:r>
          </w:p>
          <w:p>
            <w:pPr>
              <w:pStyle w:val="AxureTableNormalText"/>
            </w:pPr>
            <w:r>
              <w:rPr/>
              <w:t xml:space="preserve">&lt;RetrieveUserDetails&gt;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node</w:t>
            </w:r>
            <w:r>
              <w:rPr/>
              <w:t xml:space="preserve">:</w:t>
            </w:r>
          </w:p>
          <w:p>
            <w:pPr>
              <w:pStyle w:val="AxureTableNormalText"/>
            </w:pPr>
            <w:r>
              <w:rPr/>
              <w:t xml:space="preserve">Date:</w:t>
            </w:r>
            <w:r>
              <w:rPr/>
              <w:t xml:space="preserve"> {</w:t>
            </w:r>
            <w:r>
              <w:rPr/>
              <w:t xml:space="preserve">customer.</w:t>
            </w:r>
            <w:r>
              <w:rPr/>
              <w:t xml:space="preserve">transaction.date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Description: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desc</w:t>
            </w:r>
            <w:r>
              <w:rPr/>
              <w:t xml:space="preserve">}</w:t>
            </w:r>
          </w:p>
          <w:p>
            <w:pPr>
              <w:pStyle w:val="AxureTableNormalText"/>
            </w:pPr>
            <w:r>
              <w:rPr/>
              <w:t xml:space="preserve">Amount: </w:t>
            </w:r>
            <w:r>
              <w:rPr/>
              <w:t xml:space="preserve">{</w:t>
            </w:r>
            <w:r>
              <w:rPr/>
              <w:t xml:space="preserve">customer.</w:t>
            </w:r>
            <w:r>
              <w:rPr/>
              <w:t xml:space="preserve">transaction.</w:t>
            </w:r>
            <w:r>
              <w:rPr/>
              <w:t xml:space="preserve">amount</w:t>
            </w:r>
            <w:r>
              <w:rPr/>
              <w:t xml:space="preserve">}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Show/Hide Widget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Form Data handling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ON CLICK</w:t>
            </w:r>
          </w:p>
          <w:p>
            <w:pPr>
              <w:pStyle w:val="AxureTableNormalText"/>
            </w:pPr>
            <w:r>
              <w:rPr/>
              <w:t xml:space="preserve">show </w:t>
            </w:r>
            <w:r>
              <w:rPr/>
              <w:t xml:space="preserve">modal window</w:t>
            </w:r>
          </w:p>
          <w:p>
            <w:pPr>
              <w:pStyle w:val="AxureTableNormalText"/>
            </w:pPr>
            <w:r>
              <w:rPr/>
              <w:t xml:space="preserve">alert box content = selected values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169BD5</w:t>
            </w:r>
          </w:p>
          <w:p>
            <w:pPr>
              <w:pStyle w:val="AxureTableNormalText"/>
            </w:pPr>
            <w:r>
              <w:rPr/>
              <w:t xml:space="preserve">color: #FFF</w:t>
            </w:r>
          </w:p>
          <w:p>
            <w:pPr>
              <w:pStyle w:val="AxureTableNormalText"/>
            </w:pPr>
            <w:r>
              <w:rPr/>
              <w:t xml:space="preserve">padding: 5px 10px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Binding</w:t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DISPLAY LOGIC</w:t>
            </w:r>
          </w:p>
          <w:p>
            <w:pPr>
              <w:pStyle w:val="AxureTableNormalText"/>
            </w:pPr>
            <w:r>
              <w:rPr/>
              <w:t xml:space="preserve">dynamic text</w:t>
            </w:r>
          </w:p>
          <w:p>
            <w:pPr>
              <w:pStyle w:val="AxureTableNormalText"/>
            </w:pPr>
            <w:r>
              <w:rPr/>
              <w:t xml:space="preserve">Apply binding as per text box value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/>
              <w:t xml:space="preserve">default text = Two Way Data Binding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TECHNOLOGY</w:t>
            </w:r>
          </w:p>
          <w:p>
            <w:pPr>
              <w:pStyle w:val="AxureTableNormalText"/>
            </w:pPr>
            <w:r>
              <w:rPr/>
              <w:t xml:space="preserve">Data Binding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EVENT</w:t>
            </w:r>
          </w:p>
          <w:p>
            <w:pPr>
              <w:pStyle w:val="AxureTableNormalText"/>
            </w:pPr>
            <w:r>
              <w:rPr/>
              <w:t xml:space="preserve">Apply Two way data binding with heading label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padding: 5px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100%</w:t>
            </w:r>
          </w:p>
          <w:p>
            <w:pPr>
              <w:pStyle w:val="AxureTableNormalText"/>
            </w:pPr>
            <w:r>
              <w:rPr/>
              <w:t xml:space="preserve">height: auto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  <w:p>
            <w:pPr>
              <w:pStyle w:val="AxureTableNormalText"/>
            </w:pPr>
            <w:r>
              <w:rPr/>
              <w:t xml:space="preserve">padding:20px</w:t>
            </w:r>
          </w:p>
          <w:p>
            <w:pPr>
              <w:pStyle w:val="AxureTableNormalText"/>
            </w:pPr>
            <w:r>
              <w:rPr/>
              <w:t xml:space="preserve">margin-left:20px</w:t>
            </w:r>
          </w:p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width: </w:t>
            </w:r>
            <w:r>
              <w:rPr/>
              <w:t xml:space="preserve">100%</w:t>
            </w:r>
          </w:p>
          <w:p>
            <w:pPr>
              <w:pStyle w:val="AxureTableNormalText"/>
            </w:pPr>
            <w:r>
              <w:rPr/>
              <w:t xml:space="preserve">min-</w:t>
            </w:r>
            <w:r>
              <w:rPr/>
              <w:t xml:space="preserve">height: </w:t>
            </w:r>
            <w:r>
              <w:rPr/>
              <w:t xml:space="preserve">500px</w:t>
            </w:r>
          </w:p>
          <w:p>
            <w:pPr>
              <w:pStyle w:val="AxureTableNormalText"/>
            </w:pPr>
            <w:r>
              <w:rPr/>
              <w:t xml:space="preserve">background-color: #</w:t>
            </w:r>
            <w:r>
              <w:rPr/>
              <w:t xml:space="preserve">F2F2F2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b w:val="on"/>
              </w:rPr>
              <w:t xml:space="preserve">STYLE</w:t>
            </w:r>
          </w:p>
          <w:p>
            <w:pPr>
              <w:pStyle w:val="AxureTableNormalText"/>
            </w:pPr>
            <w:r>
              <w:rPr/>
              <w:t xml:space="preserve">&lt;h</w:t>
            </w:r>
            <w:r>
              <w:rPr/>
              <w:t xml:space="preserve">3</w:t>
            </w:r>
            <w:r>
              <w:rPr/>
              <w:t xml:space="preserve">&gt;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Model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895725" cy="3171825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71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AuthenticateUser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724650" cy="43910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391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RetrieveUserDetails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715125" cy="530542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305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Global Styles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0198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